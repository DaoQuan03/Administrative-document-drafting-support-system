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9468"/>
      </w:tblGrid>
      <w:tr w:rsidR="00FF5EF9" w14:paraId="3AD3C530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</w:tcPr>
          <w:p w14:paraId="41858889" w14:textId="77777777" w:rsidR="00FF5EF9" w:rsidRDefault="00FF5EF9" w:rsidP="00FF5EF9">
            <w:pPr>
              <w:pStyle w:val="Heading5"/>
            </w:pPr>
            <w: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t>NAM</w:t>
                </w:r>
              </w:smartTag>
            </w:smartTag>
          </w:p>
        </w:tc>
      </w:tr>
      <w:tr w:rsidR="00FF5EF9" w14:paraId="2ACF8FAF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</w:tcPr>
          <w:p w14:paraId="69409EF9" w14:textId="77777777" w:rsidR="00FF5EF9" w:rsidRDefault="00FF5EF9" w:rsidP="00FF5EF9">
            <w:pPr>
              <w:pStyle w:val="Heading4"/>
              <w:jc w:val="center"/>
            </w:pPr>
            <w:r>
              <w:t>Độc lập - Tự do - Hạnh phúc</w:t>
            </w:r>
          </w:p>
          <w:p w14:paraId="6F1F9CCE" w14:textId="77777777" w:rsidR="00FF5EF9" w:rsidRDefault="00FF5EF9" w:rsidP="00FF5EF9">
            <w:pPr>
              <w:jc w:val="center"/>
            </w:pPr>
            <w:r>
              <w:rPr>
                <w:b/>
                <w:sz w:val="14"/>
              </w:rPr>
              <w:t>_________________________________________________</w:t>
            </w:r>
          </w:p>
        </w:tc>
      </w:tr>
    </w:tbl>
    <w:p w14:paraId="77C8085C" w14:textId="77777777" w:rsidR="009F67F4" w:rsidRDefault="009F67F4">
      <w:pPr>
        <w:jc w:val="center"/>
        <w:rPr>
          <w:b/>
          <w:sz w:val="14"/>
          <w:lang w:val="nl-NL"/>
        </w:rPr>
      </w:pPr>
    </w:p>
    <w:p w14:paraId="4FF59ED1" w14:textId="77777777" w:rsidR="00782876" w:rsidRPr="005F2EC6" w:rsidRDefault="00782876">
      <w:pPr>
        <w:jc w:val="center"/>
        <w:rPr>
          <w:b/>
          <w:sz w:val="14"/>
          <w:lang w:val="nl-NL"/>
        </w:rPr>
      </w:pPr>
    </w:p>
    <w:p w14:paraId="1CDA9943" w14:textId="77777777" w:rsidR="009F67F4" w:rsidRDefault="009F67F4">
      <w:pPr>
        <w:jc w:val="center"/>
        <w:rPr>
          <w:b/>
          <w:sz w:val="28"/>
          <w:szCs w:val="28"/>
          <w:lang w:val="nl-NL"/>
        </w:rPr>
      </w:pPr>
      <w:r w:rsidRPr="004F5D45">
        <w:rPr>
          <w:b/>
          <w:sz w:val="28"/>
          <w:szCs w:val="28"/>
          <w:lang w:val="nl-NL"/>
        </w:rPr>
        <w:t>P</w:t>
      </w:r>
      <w:r w:rsidR="005F2EC6" w:rsidRPr="004F5D45">
        <w:rPr>
          <w:b/>
          <w:sz w:val="28"/>
          <w:szCs w:val="28"/>
          <w:lang w:val="nl-NL"/>
        </w:rPr>
        <w:t>HIẾU</w:t>
      </w:r>
      <w:r w:rsidRPr="004F5D45">
        <w:rPr>
          <w:b/>
          <w:sz w:val="28"/>
          <w:szCs w:val="28"/>
          <w:lang w:val="nl-NL"/>
        </w:rPr>
        <w:t xml:space="preserve"> </w:t>
      </w:r>
      <w:r w:rsidR="005F2EC6" w:rsidRPr="004F5D45">
        <w:rPr>
          <w:b/>
          <w:sz w:val="28"/>
          <w:szCs w:val="28"/>
          <w:lang w:val="nl-NL"/>
        </w:rPr>
        <w:t>GỬI</w:t>
      </w:r>
      <w:r w:rsidRPr="004F5D45">
        <w:rPr>
          <w:b/>
          <w:sz w:val="28"/>
          <w:szCs w:val="28"/>
          <w:lang w:val="nl-NL"/>
        </w:rPr>
        <w:t xml:space="preserve"> </w:t>
      </w:r>
      <w:r w:rsidR="005F2EC6" w:rsidRPr="004F5D45">
        <w:rPr>
          <w:b/>
          <w:sz w:val="28"/>
          <w:szCs w:val="28"/>
          <w:lang w:val="nl-NL"/>
        </w:rPr>
        <w:t>CHỨNG</w:t>
      </w:r>
      <w:r w:rsidRPr="004F5D45">
        <w:rPr>
          <w:b/>
          <w:sz w:val="28"/>
          <w:szCs w:val="28"/>
          <w:lang w:val="nl-NL"/>
        </w:rPr>
        <w:t xml:space="preserve"> </w:t>
      </w:r>
      <w:r w:rsidR="005F2EC6" w:rsidRPr="004F5D45">
        <w:rPr>
          <w:b/>
          <w:sz w:val="28"/>
          <w:szCs w:val="28"/>
          <w:lang w:val="nl-NL"/>
        </w:rPr>
        <w:t>KHOÁN</w:t>
      </w:r>
      <w:r w:rsidR="002903BB">
        <w:rPr>
          <w:b/>
          <w:sz w:val="28"/>
          <w:szCs w:val="28"/>
          <w:lang w:val="nl-NL"/>
        </w:rPr>
        <w:t xml:space="preserve"> GIAO D</w:t>
      </w:r>
      <w:r w:rsidR="002903BB" w:rsidRPr="002903BB">
        <w:rPr>
          <w:b/>
          <w:sz w:val="28"/>
          <w:szCs w:val="28"/>
          <w:lang w:val="nl-NL"/>
        </w:rPr>
        <w:t>ỊCH</w:t>
      </w:r>
    </w:p>
    <w:p w14:paraId="093650F2" w14:textId="77777777" w:rsidR="005E60E1" w:rsidRPr="005E60E1" w:rsidRDefault="005E60E1">
      <w:pPr>
        <w:jc w:val="center"/>
        <w:rPr>
          <w:b/>
          <w:sz w:val="26"/>
          <w:szCs w:val="26"/>
          <w:lang w:val="nl-NL"/>
        </w:rPr>
      </w:pPr>
      <w:r w:rsidRPr="005E60E1">
        <w:rPr>
          <w:b/>
          <w:sz w:val="26"/>
          <w:szCs w:val="26"/>
          <w:lang w:val="nl-NL"/>
        </w:rPr>
        <w:t>(Áp dụng trong trường hợp điều chỉnh thông tin ngày cấp)</w:t>
      </w:r>
    </w:p>
    <w:p w14:paraId="03CC10D6" w14:textId="77777777" w:rsidR="009F67F4" w:rsidRPr="005F2EC6" w:rsidRDefault="009F67F4">
      <w:pPr>
        <w:rPr>
          <w:b/>
          <w:sz w:val="20"/>
          <w:lang w:val="nl-NL"/>
        </w:rPr>
      </w:pPr>
    </w:p>
    <w:p w14:paraId="46AE88B4" w14:textId="77777777" w:rsidR="009F67F4" w:rsidRPr="004F5D45" w:rsidRDefault="009F67F4" w:rsidP="00176574">
      <w:pPr>
        <w:ind w:firstLine="720"/>
        <w:rPr>
          <w:b/>
          <w:sz w:val="28"/>
          <w:szCs w:val="28"/>
          <w:lang w:val="nl-NL"/>
        </w:rPr>
      </w:pPr>
      <w:r w:rsidRPr="004F5D45">
        <w:rPr>
          <w:b/>
          <w:sz w:val="28"/>
          <w:szCs w:val="28"/>
          <w:lang w:val="nl-NL"/>
        </w:rPr>
        <w:t>Kính gửi: (Tên TVLK)…………………………………………..</w:t>
      </w:r>
    </w:p>
    <w:p w14:paraId="30BF4C9D" w14:textId="77777777" w:rsidR="009F67F4" w:rsidRPr="004F5D45" w:rsidRDefault="009F67F4">
      <w:pPr>
        <w:rPr>
          <w:sz w:val="28"/>
          <w:szCs w:val="28"/>
          <w:lang w:val="nl-NL"/>
        </w:rPr>
      </w:pPr>
    </w:p>
    <w:p w14:paraId="35EAFA1A" w14:textId="77777777" w:rsidR="00DC3542" w:rsidRPr="004F5D45" w:rsidRDefault="009F67F4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Họ tên người gửi:……………………………………………………………………</w:t>
      </w:r>
      <w:r w:rsidR="00176574" w:rsidRPr="004F5D45">
        <w:rPr>
          <w:sz w:val="26"/>
          <w:szCs w:val="26"/>
          <w:lang w:val="nl-NL"/>
        </w:rPr>
        <w:t>.</w:t>
      </w:r>
      <w:r w:rsidR="00AA6A3E">
        <w:rPr>
          <w:sz w:val="26"/>
          <w:szCs w:val="26"/>
          <w:lang w:val="nl-NL"/>
        </w:rPr>
        <w:t>...</w:t>
      </w:r>
    </w:p>
    <w:p w14:paraId="128993D6" w14:textId="77777777" w:rsidR="009F67F4" w:rsidRDefault="009F67F4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 xml:space="preserve">Số </w:t>
      </w:r>
      <w:r w:rsidR="00463407">
        <w:rPr>
          <w:sz w:val="26"/>
          <w:szCs w:val="26"/>
          <w:lang w:val="nl-NL"/>
        </w:rPr>
        <w:t>ĐKNSH</w:t>
      </w:r>
      <w:r w:rsidR="00DE1860">
        <w:rPr>
          <w:sz w:val="26"/>
          <w:szCs w:val="26"/>
          <w:lang w:val="nl-NL"/>
        </w:rPr>
        <w:t>:………</w:t>
      </w:r>
      <w:r w:rsidR="00DC3542" w:rsidRPr="004F5D45">
        <w:rPr>
          <w:sz w:val="26"/>
          <w:szCs w:val="26"/>
          <w:lang w:val="nl-NL"/>
        </w:rPr>
        <w:t>……...…</w:t>
      </w:r>
      <w:r w:rsidR="00230E1E">
        <w:rPr>
          <w:sz w:val="26"/>
          <w:szCs w:val="26"/>
          <w:lang w:val="nl-NL"/>
        </w:rPr>
        <w:t>.</w:t>
      </w:r>
      <w:r w:rsidR="001716E7">
        <w:rPr>
          <w:sz w:val="26"/>
          <w:szCs w:val="26"/>
          <w:lang w:val="nl-NL"/>
        </w:rPr>
        <w:t xml:space="preserve"> </w:t>
      </w:r>
      <w:r w:rsidR="00DE1860">
        <w:rPr>
          <w:sz w:val="26"/>
          <w:szCs w:val="26"/>
          <w:lang w:val="nl-NL"/>
        </w:rPr>
        <w:t xml:space="preserve">Ngày </w:t>
      </w:r>
      <w:r w:rsidR="00DC3542" w:rsidRPr="004F5D45">
        <w:rPr>
          <w:sz w:val="26"/>
          <w:szCs w:val="26"/>
          <w:lang w:val="nl-NL"/>
        </w:rPr>
        <w:t>cấp ………………….</w:t>
      </w:r>
      <w:r w:rsidR="00176574" w:rsidRPr="004F5D45">
        <w:rPr>
          <w:sz w:val="26"/>
          <w:szCs w:val="26"/>
          <w:lang w:val="nl-NL"/>
        </w:rPr>
        <w:t>.</w:t>
      </w:r>
      <w:r w:rsidR="00DE1860">
        <w:rPr>
          <w:sz w:val="26"/>
          <w:szCs w:val="26"/>
          <w:lang w:val="nl-NL"/>
        </w:rPr>
        <w:t xml:space="preserve"> Nơi cấp </w:t>
      </w:r>
      <w:r w:rsidR="00463407">
        <w:rPr>
          <w:sz w:val="26"/>
          <w:szCs w:val="26"/>
          <w:lang w:val="nl-NL"/>
        </w:rPr>
        <w:t>.....................</w:t>
      </w:r>
      <w:r w:rsidR="00AA6A3E">
        <w:rPr>
          <w:sz w:val="26"/>
          <w:szCs w:val="26"/>
          <w:lang w:val="nl-NL"/>
        </w:rPr>
        <w:t>...</w:t>
      </w:r>
      <w:r w:rsidR="008942C8">
        <w:rPr>
          <w:sz w:val="26"/>
          <w:szCs w:val="26"/>
          <w:lang w:val="nl-NL"/>
        </w:rPr>
        <w:t>....</w:t>
      </w:r>
    </w:p>
    <w:p w14:paraId="42F92ACB" w14:textId="77777777" w:rsidR="00A00028" w:rsidRPr="004F5D45" w:rsidRDefault="00A00028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Địa chỉ:...........................................................................................................................</w:t>
      </w:r>
    </w:p>
    <w:p w14:paraId="6BEB9478" w14:textId="77777777" w:rsidR="009F67F4" w:rsidRPr="004F5D45" w:rsidRDefault="009F67F4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Số điện thoại:…………………………………Fax………………………………….</w:t>
      </w:r>
      <w:r w:rsidR="00176574" w:rsidRPr="004F5D45">
        <w:rPr>
          <w:sz w:val="26"/>
          <w:szCs w:val="26"/>
          <w:lang w:val="nl-NL"/>
        </w:rPr>
        <w:t>.</w:t>
      </w:r>
      <w:r w:rsidR="00AA6A3E">
        <w:rPr>
          <w:sz w:val="26"/>
          <w:szCs w:val="26"/>
          <w:lang w:val="nl-NL"/>
        </w:rPr>
        <w:t>..</w:t>
      </w:r>
    </w:p>
    <w:p w14:paraId="47ABC0EB" w14:textId="77777777" w:rsidR="009F67F4" w:rsidRPr="004F5D45" w:rsidRDefault="001104C5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tài khoản giao dịch</w:t>
      </w:r>
      <w:r w:rsidR="005F2EC6" w:rsidRPr="004F5D45">
        <w:rPr>
          <w:sz w:val="26"/>
          <w:szCs w:val="26"/>
          <w:lang w:val="nl-NL"/>
        </w:rPr>
        <w:t>:</w:t>
      </w:r>
      <w:r>
        <w:rPr>
          <w:sz w:val="26"/>
          <w:szCs w:val="26"/>
          <w:lang w:val="nl-NL"/>
        </w:rPr>
        <w:t>...</w:t>
      </w:r>
      <w:r w:rsidR="00DC3542" w:rsidRPr="004F5D45">
        <w:rPr>
          <w:sz w:val="26"/>
          <w:szCs w:val="26"/>
          <w:lang w:val="nl-NL"/>
        </w:rPr>
        <w:t>........................................................................................</w:t>
      </w:r>
      <w:r w:rsidR="0016184B" w:rsidRPr="004F5D45">
        <w:rPr>
          <w:sz w:val="26"/>
          <w:szCs w:val="26"/>
          <w:lang w:val="nl-NL"/>
        </w:rPr>
        <w:t>.......</w:t>
      </w:r>
      <w:r w:rsidR="00176574" w:rsidRPr="004F5D45">
        <w:rPr>
          <w:sz w:val="26"/>
          <w:szCs w:val="26"/>
          <w:lang w:val="nl-NL"/>
        </w:rPr>
        <w:t>.</w:t>
      </w:r>
      <w:r w:rsidR="00AA6A3E">
        <w:rPr>
          <w:sz w:val="26"/>
          <w:szCs w:val="26"/>
          <w:lang w:val="nl-NL"/>
        </w:rPr>
        <w:t>..</w:t>
      </w:r>
    </w:p>
    <w:p w14:paraId="2314E4FE" w14:textId="77777777" w:rsidR="009F67F4" w:rsidRPr="004F5D45" w:rsidRDefault="00FF5EF9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Người được uỷ quyền:.................................................................................................</w:t>
      </w:r>
      <w:r w:rsidR="00176574" w:rsidRPr="004F5D45">
        <w:rPr>
          <w:sz w:val="26"/>
          <w:szCs w:val="26"/>
          <w:lang w:val="nl-NL"/>
        </w:rPr>
        <w:t>.</w:t>
      </w:r>
      <w:r w:rsidR="00AA6A3E">
        <w:rPr>
          <w:sz w:val="26"/>
          <w:szCs w:val="26"/>
          <w:lang w:val="nl-NL"/>
        </w:rPr>
        <w:t>..</w:t>
      </w:r>
    </w:p>
    <w:p w14:paraId="73A1B425" w14:textId="77777777" w:rsidR="00FF5EF9" w:rsidRDefault="00891D3D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CMND</w:t>
      </w:r>
      <w:r w:rsidR="00FF5EF9" w:rsidRPr="004F5D45">
        <w:rPr>
          <w:sz w:val="26"/>
          <w:szCs w:val="26"/>
          <w:lang w:val="nl-NL"/>
        </w:rPr>
        <w:t>:……………</w:t>
      </w:r>
      <w:r w:rsidR="001716E7">
        <w:rPr>
          <w:sz w:val="26"/>
          <w:szCs w:val="26"/>
          <w:lang w:val="nl-NL"/>
        </w:rPr>
        <w:t>........</w:t>
      </w:r>
      <w:r w:rsidR="001716E7" w:rsidRPr="001716E7">
        <w:rPr>
          <w:sz w:val="26"/>
          <w:szCs w:val="26"/>
          <w:lang w:val="nl-NL"/>
        </w:rPr>
        <w:t xml:space="preserve"> </w:t>
      </w:r>
      <w:r w:rsidR="001716E7">
        <w:rPr>
          <w:sz w:val="26"/>
          <w:szCs w:val="26"/>
          <w:lang w:val="nl-NL"/>
        </w:rPr>
        <w:t xml:space="preserve">Ngày </w:t>
      </w:r>
      <w:r w:rsidR="001716E7" w:rsidRPr="004F5D45">
        <w:rPr>
          <w:sz w:val="26"/>
          <w:szCs w:val="26"/>
          <w:lang w:val="nl-NL"/>
        </w:rPr>
        <w:t>cấp …………………..</w:t>
      </w:r>
      <w:r w:rsidR="001716E7">
        <w:rPr>
          <w:sz w:val="26"/>
          <w:szCs w:val="26"/>
          <w:lang w:val="nl-NL"/>
        </w:rPr>
        <w:t xml:space="preserve"> Nơi cấp ............................</w:t>
      </w:r>
    </w:p>
    <w:p w14:paraId="1D88E169" w14:textId="77777777" w:rsidR="001D6A94" w:rsidRPr="004F5D45" w:rsidRDefault="001D6A94" w:rsidP="00BA3788">
      <w:pPr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Trong quá trình ký gửi chứng khoán, tôi/chúng tôi nhận thấy thông tin về ngày cấp số CMND/</w:t>
      </w:r>
      <w:r w:rsidR="00486C23">
        <w:rPr>
          <w:sz w:val="26"/>
          <w:szCs w:val="26"/>
          <w:lang w:val="nl-NL"/>
        </w:rPr>
        <w:t>CCCD/Hộ chiếu/Giấy</w:t>
      </w:r>
      <w:r w:rsidR="000841CA">
        <w:rPr>
          <w:sz w:val="26"/>
          <w:szCs w:val="26"/>
          <w:lang w:val="nl-NL"/>
        </w:rPr>
        <w:t>CNĐKDN</w:t>
      </w:r>
      <w:r w:rsidR="0084496E">
        <w:rPr>
          <w:sz w:val="26"/>
          <w:szCs w:val="26"/>
          <w:lang w:val="nl-NL"/>
        </w:rPr>
        <w:t>/Giấy phép thành lập/Giấy chứng nhận đầu tư</w:t>
      </w:r>
      <w:r>
        <w:rPr>
          <w:sz w:val="26"/>
          <w:szCs w:val="26"/>
          <w:lang w:val="nl-NL"/>
        </w:rPr>
        <w:t xml:space="preserve">/Giấy CNĐK mã số giao dịch do TCPH cung cấp cho </w:t>
      </w:r>
      <w:r w:rsidR="00652AD3">
        <w:rPr>
          <w:sz w:val="26"/>
          <w:szCs w:val="26"/>
          <w:lang w:val="nl-NL"/>
        </w:rPr>
        <w:t>VSDC</w:t>
      </w:r>
      <w:r>
        <w:rPr>
          <w:sz w:val="26"/>
          <w:szCs w:val="26"/>
          <w:lang w:val="nl-NL"/>
        </w:rPr>
        <w:t xml:space="preserve"> không chính xác với thông tin ngày cấp hiện </w:t>
      </w:r>
      <w:r w:rsidR="00A30323">
        <w:rPr>
          <w:sz w:val="26"/>
          <w:szCs w:val="26"/>
          <w:lang w:val="nl-NL"/>
        </w:rPr>
        <w:t>tại của tôi/chúng tôi. Tôi/chúng</w:t>
      </w:r>
      <w:r>
        <w:rPr>
          <w:sz w:val="26"/>
          <w:szCs w:val="26"/>
          <w:lang w:val="nl-NL"/>
        </w:rPr>
        <w:t xml:space="preserve"> tôi đề nghị </w:t>
      </w:r>
      <w:r w:rsidR="00652AD3">
        <w:rPr>
          <w:sz w:val="26"/>
          <w:szCs w:val="26"/>
          <w:lang w:val="nl-NL"/>
        </w:rPr>
        <w:t>VSDC</w:t>
      </w:r>
      <w:r>
        <w:rPr>
          <w:sz w:val="26"/>
          <w:szCs w:val="26"/>
          <w:lang w:val="nl-NL"/>
        </w:rPr>
        <w:t xml:space="preserve"> điều chỉnh lại thông tin ngày cấp số ĐKSH theo thông tin Quý Công ty/Ngân hàng đang quản lý để tôi/chúng tôi lưu ký số chứng khoán sau:</w:t>
      </w:r>
    </w:p>
    <w:p w14:paraId="273C3743" w14:textId="77777777" w:rsidR="009F67F4" w:rsidRPr="004F5D45" w:rsidRDefault="009F67F4">
      <w:pPr>
        <w:numPr>
          <w:ilvl w:val="0"/>
          <w:numId w:val="1"/>
        </w:num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Tên chứng khoán:………………………………………………………………</w:t>
      </w:r>
    </w:p>
    <w:p w14:paraId="4C20CF12" w14:textId="77777777" w:rsidR="00DC3542" w:rsidRPr="004F5D45" w:rsidRDefault="00DC3542" w:rsidP="00DC3542">
      <w:pPr>
        <w:numPr>
          <w:ilvl w:val="0"/>
          <w:numId w:val="1"/>
        </w:num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Mã chứng khoán:………………………………………………………………</w:t>
      </w:r>
      <w:r w:rsidR="00AA6A3E">
        <w:rPr>
          <w:sz w:val="26"/>
          <w:szCs w:val="26"/>
          <w:lang w:val="nl-NL"/>
        </w:rPr>
        <w:t>.</w:t>
      </w:r>
    </w:p>
    <w:p w14:paraId="21B4B531" w14:textId="77777777" w:rsidR="009F67F4" w:rsidRPr="004F5D45" w:rsidRDefault="009F67F4">
      <w:pPr>
        <w:numPr>
          <w:ilvl w:val="0"/>
          <w:numId w:val="1"/>
        </w:num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Mệnh giá:………………………………………………………………………</w:t>
      </w:r>
      <w:r w:rsidR="00AA6A3E">
        <w:rPr>
          <w:sz w:val="26"/>
          <w:szCs w:val="26"/>
          <w:lang w:val="nl-N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2610"/>
        <w:gridCol w:w="2520"/>
        <w:gridCol w:w="1350"/>
        <w:gridCol w:w="1620"/>
      </w:tblGrid>
      <w:tr w:rsidR="008942C8" w14:paraId="285773B7" w14:textId="77777777" w:rsidTr="00002E01">
        <w:tc>
          <w:tcPr>
            <w:tcW w:w="918" w:type="dxa"/>
          </w:tcPr>
          <w:p w14:paraId="2C97CF80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2610" w:type="dxa"/>
            <w:vAlign w:val="center"/>
          </w:tcPr>
          <w:p w14:paraId="57002BE7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 w:rsidRPr="00D93D8F">
              <w:rPr>
                <w:b/>
                <w:sz w:val="26"/>
                <w:szCs w:val="26"/>
                <w:lang w:val="nl-NL"/>
              </w:rPr>
              <w:t>Số sổ/Giấy CNSHCK</w:t>
            </w:r>
          </w:p>
        </w:tc>
        <w:tc>
          <w:tcPr>
            <w:tcW w:w="2520" w:type="dxa"/>
          </w:tcPr>
          <w:p w14:paraId="3CA124EB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Loại chứng khoán *</w:t>
            </w:r>
          </w:p>
        </w:tc>
        <w:tc>
          <w:tcPr>
            <w:tcW w:w="1350" w:type="dxa"/>
          </w:tcPr>
          <w:p w14:paraId="0D1229B6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Số lượng</w:t>
            </w:r>
          </w:p>
        </w:tc>
        <w:tc>
          <w:tcPr>
            <w:tcW w:w="1620" w:type="dxa"/>
          </w:tcPr>
          <w:p w14:paraId="0CD6D288" w14:textId="77777777" w:rsidR="008942C8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8942C8" w:rsidRPr="00D93D8F" w14:paraId="01F26B0A" w14:textId="77777777" w:rsidTr="00002E01">
        <w:tc>
          <w:tcPr>
            <w:tcW w:w="918" w:type="dxa"/>
          </w:tcPr>
          <w:p w14:paraId="3DFEF1D2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610" w:type="dxa"/>
          </w:tcPr>
          <w:p w14:paraId="788FE3EC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520" w:type="dxa"/>
          </w:tcPr>
          <w:p w14:paraId="4327BE62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</w:tcPr>
          <w:p w14:paraId="66BF93EF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5E9B2BF6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  <w:tr w:rsidR="008942C8" w:rsidRPr="00D93D8F" w14:paraId="651E5C9C" w14:textId="77777777" w:rsidTr="00002E01">
        <w:tc>
          <w:tcPr>
            <w:tcW w:w="918" w:type="dxa"/>
          </w:tcPr>
          <w:p w14:paraId="4C011CF9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610" w:type="dxa"/>
          </w:tcPr>
          <w:p w14:paraId="61C15B18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520" w:type="dxa"/>
          </w:tcPr>
          <w:p w14:paraId="51D08202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</w:tcPr>
          <w:p w14:paraId="47185BD8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0C885480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  <w:tr w:rsidR="008942C8" w:rsidRPr="00D93D8F" w14:paraId="58664A5A" w14:textId="77777777" w:rsidTr="00002E01">
        <w:tc>
          <w:tcPr>
            <w:tcW w:w="918" w:type="dxa"/>
          </w:tcPr>
          <w:p w14:paraId="58D3A9A8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610" w:type="dxa"/>
          </w:tcPr>
          <w:p w14:paraId="4B207BD4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520" w:type="dxa"/>
          </w:tcPr>
          <w:p w14:paraId="383B6023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</w:tcPr>
          <w:p w14:paraId="58E3FCAC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3D614A25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  <w:tr w:rsidR="008942C8" w:rsidRPr="00D93D8F" w14:paraId="4F44F69C" w14:textId="77777777" w:rsidTr="00002E01">
        <w:tc>
          <w:tcPr>
            <w:tcW w:w="6048" w:type="dxa"/>
            <w:gridSpan w:val="3"/>
          </w:tcPr>
          <w:p w14:paraId="673F4186" w14:textId="77777777" w:rsidR="008942C8" w:rsidRPr="00B406C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 w:rsidRPr="00B406CF">
              <w:rPr>
                <w:b/>
                <w:sz w:val="26"/>
                <w:szCs w:val="26"/>
                <w:lang w:val="nl-NL"/>
              </w:rPr>
              <w:t>Tổng cộng</w:t>
            </w:r>
          </w:p>
        </w:tc>
        <w:tc>
          <w:tcPr>
            <w:tcW w:w="1350" w:type="dxa"/>
          </w:tcPr>
          <w:p w14:paraId="00C1A1ED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1F6DB852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</w:tbl>
    <w:p w14:paraId="23B59554" w14:textId="77777777" w:rsidR="009F67F4" w:rsidRPr="004F5D45" w:rsidRDefault="009F67F4">
      <w:pPr>
        <w:jc w:val="right"/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……., ngày……….tháng………năm………..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28"/>
        <w:gridCol w:w="3969"/>
      </w:tblGrid>
      <w:tr w:rsidR="00A13C84" w:rsidRPr="004F5D45" w14:paraId="15D64800" w14:textId="77777777" w:rsidTr="00A13C84">
        <w:tc>
          <w:tcPr>
            <w:tcW w:w="4928" w:type="dxa"/>
          </w:tcPr>
          <w:p w14:paraId="082E80CD" w14:textId="77777777" w:rsidR="00A13C84" w:rsidRDefault="00A13C84">
            <w:pPr>
              <w:jc w:val="center"/>
              <w:rPr>
                <w:sz w:val="26"/>
                <w:szCs w:val="26"/>
                <w:lang w:val="nl-NL"/>
              </w:rPr>
            </w:pPr>
          </w:p>
          <w:p w14:paraId="7B0FDE4F" w14:textId="77777777" w:rsidR="00A13C84" w:rsidRDefault="00A13C84">
            <w:pPr>
              <w:jc w:val="center"/>
              <w:rPr>
                <w:sz w:val="26"/>
                <w:szCs w:val="26"/>
                <w:lang w:val="nl-NL"/>
              </w:rPr>
            </w:pPr>
          </w:p>
          <w:p w14:paraId="2AD0727D" w14:textId="77777777" w:rsidR="00A13C84" w:rsidRPr="007A1E52" w:rsidRDefault="00A13C84" w:rsidP="00A13C84">
            <w:pPr>
              <w:rPr>
                <w:b/>
                <w:i/>
                <w:sz w:val="22"/>
              </w:rPr>
            </w:pPr>
            <w:r w:rsidRPr="007A1E52">
              <w:rPr>
                <w:b/>
                <w:i/>
                <w:sz w:val="22"/>
              </w:rPr>
              <w:t>* Tài liệu gửi kèm</w:t>
            </w:r>
          </w:p>
          <w:p w14:paraId="19C4ED92" w14:textId="77777777" w:rsidR="00A13C84" w:rsidRPr="004F5D45" w:rsidRDefault="00A13C84" w:rsidP="00A13C84">
            <w:pPr>
              <w:rPr>
                <w:sz w:val="26"/>
                <w:szCs w:val="26"/>
                <w:lang w:val="nl-NL"/>
              </w:rPr>
            </w:pPr>
            <w:r>
              <w:rPr>
                <w:i/>
                <w:sz w:val="22"/>
              </w:rPr>
              <w:t>- 01 bản sao CMND/</w:t>
            </w:r>
            <w:r w:rsidR="0043196F" w:rsidRPr="009D3CEE">
              <w:rPr>
                <w:i/>
                <w:sz w:val="22"/>
              </w:rPr>
              <w:t>CCCD/Hộ chiếu/</w:t>
            </w:r>
            <w:r>
              <w:rPr>
                <w:i/>
                <w:sz w:val="22"/>
              </w:rPr>
              <w:t>Giấy</w:t>
            </w:r>
            <w:r w:rsidRPr="009D3CEE">
              <w:rPr>
                <w:i/>
                <w:sz w:val="22"/>
              </w:rPr>
              <w:t xml:space="preserve"> </w:t>
            </w:r>
            <w:r w:rsidR="0043196F">
              <w:rPr>
                <w:i/>
                <w:sz w:val="22"/>
              </w:rPr>
              <w:t>CNĐKDN</w:t>
            </w:r>
            <w:r w:rsidRPr="007A1E52">
              <w:rPr>
                <w:i/>
                <w:sz w:val="22"/>
              </w:rPr>
              <w:t>/</w:t>
            </w:r>
            <w:r w:rsidR="00222499" w:rsidRPr="009D3CEE">
              <w:rPr>
                <w:i/>
                <w:sz w:val="22"/>
              </w:rPr>
              <w:t>Giấy phép thành lập/Giấy chứng nhận đầu tư/</w:t>
            </w:r>
            <w:r w:rsidRPr="007A1E52">
              <w:rPr>
                <w:i/>
                <w:sz w:val="22"/>
              </w:rPr>
              <w:t>Giấy chứng nhận đăng ký mã số giao dịch chứng khoán</w:t>
            </w:r>
            <w:r>
              <w:rPr>
                <w:i/>
                <w:sz w:val="22"/>
              </w:rPr>
              <w:t>.</w:t>
            </w:r>
          </w:p>
        </w:tc>
        <w:tc>
          <w:tcPr>
            <w:tcW w:w="3969" w:type="dxa"/>
          </w:tcPr>
          <w:p w14:paraId="32DAAA72" w14:textId="77777777" w:rsidR="00A13C84" w:rsidRPr="004F5D45" w:rsidRDefault="00A13C8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4F5D45">
              <w:rPr>
                <w:b/>
                <w:sz w:val="26"/>
                <w:szCs w:val="26"/>
                <w:lang w:val="nl-NL"/>
              </w:rPr>
              <w:t>Người gửi</w:t>
            </w:r>
          </w:p>
          <w:p w14:paraId="09C997EE" w14:textId="77777777" w:rsidR="00A13C84" w:rsidRPr="00B26B9C" w:rsidRDefault="00A13C84">
            <w:pPr>
              <w:jc w:val="center"/>
              <w:rPr>
                <w:i/>
                <w:lang w:val="nl-NL"/>
              </w:rPr>
            </w:pPr>
            <w:r w:rsidRPr="00B26B9C">
              <w:rPr>
                <w:i/>
                <w:lang w:val="nl-NL"/>
              </w:rPr>
              <w:t>(Chữ ký, họ tên)</w:t>
            </w:r>
          </w:p>
        </w:tc>
      </w:tr>
    </w:tbl>
    <w:p w14:paraId="5894E6DD" w14:textId="77777777" w:rsidR="00A13C84" w:rsidRPr="004F5D45" w:rsidRDefault="00A13C84">
      <w:pPr>
        <w:rPr>
          <w:sz w:val="26"/>
          <w:szCs w:val="26"/>
          <w:lang w:val="nl-NL"/>
        </w:rPr>
      </w:pPr>
    </w:p>
    <w:tbl>
      <w:tblPr>
        <w:tblW w:w="0" w:type="auto"/>
        <w:tblBorders>
          <w:top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782876" w:rsidRPr="004F5D45" w14:paraId="61E97363" w14:textId="77777777" w:rsidTr="009A3004">
        <w:tc>
          <w:tcPr>
            <w:tcW w:w="8522" w:type="dxa"/>
          </w:tcPr>
          <w:p w14:paraId="63699555" w14:textId="77777777" w:rsidR="00427E8A" w:rsidRDefault="00782876">
            <w:pPr>
              <w:rPr>
                <w:b/>
                <w:sz w:val="26"/>
                <w:szCs w:val="26"/>
              </w:rPr>
            </w:pPr>
            <w:r w:rsidRPr="004F5D45">
              <w:rPr>
                <w:b/>
                <w:sz w:val="26"/>
                <w:szCs w:val="26"/>
                <w:lang w:val="nl-NL"/>
              </w:rPr>
              <w:t>Xác nhận của TVLK</w:t>
            </w:r>
          </w:p>
          <w:p w14:paraId="6492D10B" w14:textId="77777777" w:rsidR="00427E8A" w:rsidRPr="00FA41E2" w:rsidRDefault="00B93EA8" w:rsidP="001C6AA5">
            <w:pPr>
              <w:pStyle w:val="Heading1"/>
              <w:tabs>
                <w:tab w:val="center" w:pos="1701"/>
                <w:tab w:val="center" w:pos="6804"/>
              </w:tabs>
              <w:spacing w:before="0"/>
              <w:jc w:val="right"/>
              <w:rPr>
                <w:rFonts w:ascii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427E8A" w:rsidRPr="00FA41E2">
              <w:rPr>
                <w:rFonts w:ascii="Times New Roman" w:hAnsi="Times New Roman"/>
                <w:sz w:val="24"/>
                <w:szCs w:val="24"/>
                <w:lang w:val="nl-NL"/>
              </w:rPr>
              <w:t>GIÁM ĐỐC</w:t>
            </w:r>
            <w:r w:rsidR="00752111">
              <w:rPr>
                <w:rFonts w:ascii="Times New Roman" w:hAnsi="Times New Roman"/>
                <w:sz w:val="24"/>
                <w:szCs w:val="24"/>
                <w:lang w:val="nl-NL"/>
              </w:rPr>
              <w:t>/TỔNG GIÁM ĐỐC</w:t>
            </w:r>
          </w:p>
          <w:p w14:paraId="6F6A73CD" w14:textId="77777777" w:rsidR="00427E8A" w:rsidRPr="00427E8A" w:rsidRDefault="00F303A7" w:rsidP="00F303A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lang w:val="nl-NL"/>
              </w:rPr>
              <w:t xml:space="preserve">                                                                             </w:t>
            </w:r>
            <w:r w:rsidR="00427E8A" w:rsidRPr="00B94F30">
              <w:rPr>
                <w:i/>
                <w:lang w:val="nl-NL"/>
              </w:rPr>
              <w:t>(Ký, đóng dấu, ghi rõ họ tên)</w:t>
            </w:r>
          </w:p>
        </w:tc>
      </w:tr>
    </w:tbl>
    <w:p w14:paraId="53FC76CE" w14:textId="77777777" w:rsidR="005125A7" w:rsidRDefault="005125A7">
      <w:pPr>
        <w:rPr>
          <w:lang w:val="nl-NL"/>
        </w:rPr>
      </w:pPr>
    </w:p>
    <w:p w14:paraId="17668E83" w14:textId="77777777" w:rsidR="009D3CEE" w:rsidRDefault="009D3CEE">
      <w:pPr>
        <w:rPr>
          <w:lang w:val="nl-NL"/>
        </w:rPr>
      </w:pPr>
    </w:p>
    <w:p w14:paraId="5475EA9D" w14:textId="77777777" w:rsidR="009D3CEE" w:rsidRDefault="009D3CEE">
      <w:pPr>
        <w:rPr>
          <w:lang w:val="nl-NL"/>
        </w:rPr>
      </w:pPr>
    </w:p>
    <w:p w14:paraId="4AB67DA0" w14:textId="77777777" w:rsidR="009D3CEE" w:rsidRDefault="009D3CEE">
      <w:pPr>
        <w:rPr>
          <w:lang w:val="nl-NL"/>
        </w:rPr>
      </w:pPr>
    </w:p>
    <w:p w14:paraId="55FE2EE0" w14:textId="77777777" w:rsidR="00CF664C" w:rsidRDefault="00A13C84" w:rsidP="00CF664C">
      <w:pPr>
        <w:rPr>
          <w:i/>
          <w:lang w:val="nl-NL"/>
        </w:rPr>
      </w:pPr>
      <w:r w:rsidRPr="00462DB2">
        <w:rPr>
          <w:b/>
          <w:i/>
          <w:u w:val="single"/>
          <w:lang w:val="nl-NL"/>
        </w:rPr>
        <w:t>G</w:t>
      </w:r>
      <w:r w:rsidR="005A38F3" w:rsidRPr="00462DB2">
        <w:rPr>
          <w:b/>
          <w:i/>
          <w:u w:val="single"/>
          <w:lang w:val="nl-NL"/>
        </w:rPr>
        <w:t>hi chú</w:t>
      </w:r>
      <w:r w:rsidR="005A38F3" w:rsidRPr="005A38F3">
        <w:rPr>
          <w:i/>
          <w:u w:val="single"/>
          <w:lang w:val="nl-NL"/>
        </w:rPr>
        <w:t>:</w:t>
      </w:r>
      <w:r w:rsidR="00DD4E59" w:rsidRPr="00DD4E59">
        <w:rPr>
          <w:i/>
          <w:lang w:val="nl-NL"/>
        </w:rPr>
        <w:t xml:space="preserve">* </w:t>
      </w:r>
      <w:r w:rsidR="00CF664C">
        <w:rPr>
          <w:i/>
          <w:lang w:val="nl-NL"/>
        </w:rPr>
        <w:t>Loại chứng khoán: (1) C</w:t>
      </w:r>
      <w:r w:rsidR="00CA10AD">
        <w:rPr>
          <w:i/>
          <w:lang w:val="nl-NL"/>
        </w:rPr>
        <w:t>K giao dịch tự do chuyển nhượng</w:t>
      </w:r>
    </w:p>
    <w:p w14:paraId="135939B8" w14:textId="77777777" w:rsidR="00CF664C" w:rsidRDefault="00CF664C" w:rsidP="00CF664C">
      <w:pPr>
        <w:rPr>
          <w:i/>
          <w:lang w:val="nl-NL"/>
        </w:rPr>
      </w:pPr>
      <w:r>
        <w:rPr>
          <w:i/>
          <w:lang w:val="nl-NL"/>
        </w:rPr>
        <w:t xml:space="preserve">                                                (2) CK giao dịch </w:t>
      </w:r>
      <w:r w:rsidR="009E7927">
        <w:rPr>
          <w:i/>
          <w:lang w:val="nl-NL"/>
        </w:rPr>
        <w:t>hạn chế chuyển nhượng</w:t>
      </w:r>
    </w:p>
    <w:p w14:paraId="6108025C" w14:textId="77777777" w:rsidR="00CF664C" w:rsidRDefault="00CF664C" w:rsidP="00CF664C">
      <w:pPr>
        <w:rPr>
          <w:i/>
          <w:lang w:val="nl-NL"/>
        </w:rPr>
      </w:pPr>
      <w:r>
        <w:rPr>
          <w:i/>
          <w:lang w:val="nl-NL"/>
        </w:rPr>
        <w:t xml:space="preserve">                                                (7) CK chờ giao dịch tự do chuyển nhượng</w:t>
      </w:r>
    </w:p>
    <w:p w14:paraId="0B4F7E4F" w14:textId="77777777" w:rsidR="00CF664C" w:rsidRPr="00DD4E59" w:rsidRDefault="00CF664C" w:rsidP="00CF664C">
      <w:pPr>
        <w:rPr>
          <w:i/>
          <w:lang w:val="nl-NL"/>
        </w:rPr>
      </w:pPr>
      <w:r>
        <w:rPr>
          <w:i/>
          <w:lang w:val="nl-NL"/>
        </w:rPr>
        <w:t xml:space="preserve">                                                (8) CK chờ giao dịch hạn chế chuyển nhượng</w:t>
      </w:r>
    </w:p>
    <w:sectPr w:rsidR="00CF664C" w:rsidRPr="00DD4E59" w:rsidSect="00652AD3">
      <w:headerReference w:type="default" r:id="rId7"/>
      <w:pgSz w:w="11906" w:h="16838" w:code="9"/>
      <w:pgMar w:top="454" w:right="1247" w:bottom="284" w:left="1440" w:header="4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ABC9" w14:textId="77777777" w:rsidR="00091704" w:rsidRDefault="00091704">
      <w:r>
        <w:separator/>
      </w:r>
    </w:p>
  </w:endnote>
  <w:endnote w:type="continuationSeparator" w:id="0">
    <w:p w14:paraId="6C390AEF" w14:textId="77777777" w:rsidR="00091704" w:rsidRDefault="0009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DF6E" w14:textId="77777777" w:rsidR="00091704" w:rsidRDefault="00091704">
      <w:r>
        <w:separator/>
      </w:r>
    </w:p>
  </w:footnote>
  <w:footnote w:type="continuationSeparator" w:id="0">
    <w:p w14:paraId="3DE3102B" w14:textId="77777777" w:rsidR="00091704" w:rsidRDefault="00091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7808" w14:textId="77777777" w:rsidR="00A71DE4" w:rsidRPr="00F279AE" w:rsidRDefault="00A71DE4" w:rsidP="00F279AE">
    <w:pPr>
      <w:pStyle w:val="Header"/>
      <w:spacing w:before="240"/>
      <w:jc w:val="center"/>
      <w:rPr>
        <w:i/>
        <w:lang w:val="en-US"/>
      </w:rPr>
    </w:pPr>
    <w:r>
      <w:rPr>
        <w:i/>
        <w:lang w:val="en-US"/>
      </w:rPr>
      <w:t>(</w:t>
    </w:r>
    <w:r>
      <w:rPr>
        <w:i/>
      </w:rPr>
      <w:t xml:space="preserve">Ban hành kèm </w:t>
    </w:r>
    <w:r>
      <w:rPr>
        <w:i/>
        <w:lang w:val="en-US"/>
      </w:rPr>
      <w:t xml:space="preserve">theo </w:t>
    </w:r>
    <w:r>
      <w:rPr>
        <w:i/>
      </w:rPr>
      <w:t xml:space="preserve">Quy chế </w:t>
    </w:r>
    <w:r>
      <w:rPr>
        <w:i/>
        <w:lang w:val="en-US"/>
      </w:rPr>
      <w:t>ho</w:t>
    </w:r>
    <w:r w:rsidRPr="00F56DFC">
      <w:rPr>
        <w:i/>
        <w:lang w:val="en-US"/>
      </w:rPr>
      <w:t>ạt</w:t>
    </w:r>
    <w:r>
      <w:rPr>
        <w:i/>
        <w:lang w:val="en-US"/>
      </w:rPr>
      <w:t xml:space="preserve"> </w:t>
    </w:r>
    <w:r w:rsidRPr="00F56DFC">
      <w:rPr>
        <w:i/>
        <w:lang w:val="en-US"/>
      </w:rPr>
      <w:t>động</w:t>
    </w:r>
    <w:r>
      <w:rPr>
        <w:i/>
      </w:rPr>
      <w:t xml:space="preserve"> lưu ký chứng khoán</w:t>
    </w:r>
    <w:r>
      <w:rPr>
        <w:i/>
        <w:lang w:val="en-US"/>
      </w:rPr>
      <w:t>)</w:t>
    </w:r>
  </w:p>
  <w:p w14:paraId="14508308" w14:textId="77777777" w:rsidR="00A71DE4" w:rsidRPr="00F279AE" w:rsidRDefault="00A71DE4" w:rsidP="00782876">
    <w:pPr>
      <w:pStyle w:val="Header"/>
      <w:rPr>
        <w:sz w:val="12"/>
        <w:lang w:val="en-US"/>
      </w:rPr>
    </w:pPr>
  </w:p>
  <w:p w14:paraId="6FBF7F41" w14:textId="77777777" w:rsidR="00A71DE4" w:rsidRPr="0071419C" w:rsidRDefault="00A71DE4" w:rsidP="00F279AE">
    <w:pPr>
      <w:pStyle w:val="Header"/>
      <w:jc w:val="right"/>
      <w:rPr>
        <w:b/>
        <w:sz w:val="22"/>
        <w:szCs w:val="22"/>
        <w:lang w:val="en-US"/>
      </w:rPr>
    </w:pPr>
    <w:r w:rsidRPr="00653E40">
      <w:rPr>
        <w:b/>
        <w:sz w:val="22"/>
        <w:szCs w:val="22"/>
      </w:rPr>
      <w:t>Mẫu 0</w:t>
    </w:r>
    <w:r w:rsidR="00AB0002">
      <w:rPr>
        <w:b/>
        <w:sz w:val="22"/>
        <w:szCs w:val="22"/>
        <w:lang w:val="en-US"/>
      </w:rPr>
      <w:t>6</w:t>
    </w:r>
    <w:r w:rsidR="005E60E1">
      <w:rPr>
        <w:b/>
        <w:sz w:val="22"/>
        <w:szCs w:val="22"/>
        <w:lang w:val="en-US"/>
      </w:rPr>
      <w:t>B</w:t>
    </w:r>
    <w:r w:rsidR="0071419C">
      <w:rPr>
        <w:b/>
        <w:sz w:val="22"/>
        <w:szCs w:val="22"/>
      </w:rPr>
      <w:t>/LK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4704C"/>
    <w:multiLevelType w:val="hybridMultilevel"/>
    <w:tmpl w:val="EA50C69A"/>
    <w:lvl w:ilvl="0" w:tplc="86C6F46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908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0AF"/>
    <w:rsid w:val="00002E01"/>
    <w:rsid w:val="00005D03"/>
    <w:rsid w:val="00053189"/>
    <w:rsid w:val="000630AF"/>
    <w:rsid w:val="00076BE4"/>
    <w:rsid w:val="000841CA"/>
    <w:rsid w:val="00091704"/>
    <w:rsid w:val="000B641F"/>
    <w:rsid w:val="000C3F07"/>
    <w:rsid w:val="00105763"/>
    <w:rsid w:val="001104C5"/>
    <w:rsid w:val="001507E6"/>
    <w:rsid w:val="001509AB"/>
    <w:rsid w:val="0016184B"/>
    <w:rsid w:val="001716E7"/>
    <w:rsid w:val="00176574"/>
    <w:rsid w:val="001C1C18"/>
    <w:rsid w:val="001C6AA5"/>
    <w:rsid w:val="001D6A94"/>
    <w:rsid w:val="001E3DDA"/>
    <w:rsid w:val="0021156E"/>
    <w:rsid w:val="00222499"/>
    <w:rsid w:val="00230E1E"/>
    <w:rsid w:val="002409B6"/>
    <w:rsid w:val="00257874"/>
    <w:rsid w:val="002903BB"/>
    <w:rsid w:val="002A1E33"/>
    <w:rsid w:val="002A3D3A"/>
    <w:rsid w:val="002E5B20"/>
    <w:rsid w:val="002F21C4"/>
    <w:rsid w:val="00355F1B"/>
    <w:rsid w:val="003D1583"/>
    <w:rsid w:val="00427E8A"/>
    <w:rsid w:val="0043196F"/>
    <w:rsid w:val="00441233"/>
    <w:rsid w:val="00462DB2"/>
    <w:rsid w:val="00463407"/>
    <w:rsid w:val="00484844"/>
    <w:rsid w:val="00486C23"/>
    <w:rsid w:val="004B4228"/>
    <w:rsid w:val="004E1016"/>
    <w:rsid w:val="004F5D45"/>
    <w:rsid w:val="005125A7"/>
    <w:rsid w:val="00546923"/>
    <w:rsid w:val="005662A7"/>
    <w:rsid w:val="005A38F3"/>
    <w:rsid w:val="005A66C0"/>
    <w:rsid w:val="005E18B7"/>
    <w:rsid w:val="005E60E1"/>
    <w:rsid w:val="005F2EC6"/>
    <w:rsid w:val="0063627A"/>
    <w:rsid w:val="00636793"/>
    <w:rsid w:val="006438FC"/>
    <w:rsid w:val="00652AD3"/>
    <w:rsid w:val="00653E40"/>
    <w:rsid w:val="006C25D9"/>
    <w:rsid w:val="0071419C"/>
    <w:rsid w:val="0072271F"/>
    <w:rsid w:val="00752111"/>
    <w:rsid w:val="00782876"/>
    <w:rsid w:val="007C40FB"/>
    <w:rsid w:val="007E0289"/>
    <w:rsid w:val="008064AA"/>
    <w:rsid w:val="008336EA"/>
    <w:rsid w:val="0083496F"/>
    <w:rsid w:val="0084496E"/>
    <w:rsid w:val="00845A40"/>
    <w:rsid w:val="0086452C"/>
    <w:rsid w:val="00891D3D"/>
    <w:rsid w:val="008942C8"/>
    <w:rsid w:val="008A5AEB"/>
    <w:rsid w:val="008B258E"/>
    <w:rsid w:val="008D3E45"/>
    <w:rsid w:val="008E3B94"/>
    <w:rsid w:val="008F371D"/>
    <w:rsid w:val="00932D64"/>
    <w:rsid w:val="00936206"/>
    <w:rsid w:val="009A3004"/>
    <w:rsid w:val="009B00D8"/>
    <w:rsid w:val="009D3CEE"/>
    <w:rsid w:val="009D588D"/>
    <w:rsid w:val="009E7927"/>
    <w:rsid w:val="009F67F4"/>
    <w:rsid w:val="00A00028"/>
    <w:rsid w:val="00A13C84"/>
    <w:rsid w:val="00A159A1"/>
    <w:rsid w:val="00A30323"/>
    <w:rsid w:val="00A37A45"/>
    <w:rsid w:val="00A71DE4"/>
    <w:rsid w:val="00A757E3"/>
    <w:rsid w:val="00AA6A3E"/>
    <w:rsid w:val="00AB0002"/>
    <w:rsid w:val="00AE38A5"/>
    <w:rsid w:val="00B215BD"/>
    <w:rsid w:val="00B256B9"/>
    <w:rsid w:val="00B26B9C"/>
    <w:rsid w:val="00B93EA8"/>
    <w:rsid w:val="00B94831"/>
    <w:rsid w:val="00BA3788"/>
    <w:rsid w:val="00BB3C6D"/>
    <w:rsid w:val="00BB76AC"/>
    <w:rsid w:val="00BC3933"/>
    <w:rsid w:val="00BE3594"/>
    <w:rsid w:val="00BF1043"/>
    <w:rsid w:val="00C019CD"/>
    <w:rsid w:val="00CA10AD"/>
    <w:rsid w:val="00CD1DA6"/>
    <w:rsid w:val="00CF664C"/>
    <w:rsid w:val="00D140D4"/>
    <w:rsid w:val="00D93D8F"/>
    <w:rsid w:val="00DA217E"/>
    <w:rsid w:val="00DB1919"/>
    <w:rsid w:val="00DC3542"/>
    <w:rsid w:val="00DD0D87"/>
    <w:rsid w:val="00DD4E59"/>
    <w:rsid w:val="00DE1860"/>
    <w:rsid w:val="00E10ED6"/>
    <w:rsid w:val="00E171BF"/>
    <w:rsid w:val="00E40618"/>
    <w:rsid w:val="00F279AE"/>
    <w:rsid w:val="00F303A7"/>
    <w:rsid w:val="00F41656"/>
    <w:rsid w:val="00F50567"/>
    <w:rsid w:val="00F56DFC"/>
    <w:rsid w:val="00F9786B"/>
    <w:rsid w:val="00FA1EF1"/>
    <w:rsid w:val="00FA41E2"/>
    <w:rsid w:val="00FE1A93"/>
    <w:rsid w:val="00FE566C"/>
    <w:rsid w:val="00FF1C40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08578BD3"/>
  <w15:chartTrackingRefBased/>
  <w15:docId w15:val="{9C1B4846-4C83-4175-B50A-377F5CA1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vi-VN"/>
    </w:rPr>
  </w:style>
  <w:style w:type="paragraph" w:styleId="Heading1">
    <w:name w:val="heading 1"/>
    <w:basedOn w:val="Normal"/>
    <w:next w:val="Normal"/>
    <w:link w:val="Heading1Char"/>
    <w:qFormat/>
    <w:rsid w:val="00427E8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FF5EF9"/>
    <w:pPr>
      <w:keepNext/>
      <w:outlineLvl w:val="3"/>
    </w:pPr>
    <w:rPr>
      <w:b/>
      <w:sz w:val="28"/>
      <w:szCs w:val="20"/>
      <w:lang w:val="en-US" w:eastAsia="en-US"/>
    </w:rPr>
  </w:style>
  <w:style w:type="paragraph" w:styleId="Heading5">
    <w:name w:val="heading 5"/>
    <w:basedOn w:val="Normal"/>
    <w:next w:val="Normal"/>
    <w:qFormat/>
    <w:rsid w:val="00FF5EF9"/>
    <w:pPr>
      <w:keepNext/>
      <w:jc w:val="center"/>
      <w:outlineLvl w:val="4"/>
    </w:pPr>
    <w:rPr>
      <w:b/>
      <w:szCs w:val="2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jc w:val="center"/>
    </w:pPr>
    <w:rPr>
      <w:rFonts w:ascii=".VnTimeH" w:hAnsi=".VnTimeH"/>
      <w:b/>
      <w:sz w:val="32"/>
      <w:szCs w:val="20"/>
      <w:lang w:val="en-US" w:eastAsia="en-US"/>
    </w:rPr>
  </w:style>
  <w:style w:type="paragraph" w:styleId="Header">
    <w:name w:val="header"/>
    <w:basedOn w:val="Normal"/>
    <w:rsid w:val="005F2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2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2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427E8A"/>
    <w:rPr>
      <w:rFonts w:ascii="Cambria" w:eastAsia="Times New Roman" w:hAnsi="Cambria" w:cs="Times New Roman"/>
      <w:b/>
      <w:bCs/>
      <w:kern w:val="32"/>
      <w:sz w:val="32"/>
      <w:szCs w:val="3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Office\U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UWord.dot</Template>
  <TotalTime>0</TotalTime>
  <Pages>1</Pages>
  <Words>333</Words>
  <Characters>1900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01/LK-LK</vt:lpstr>
    </vt:vector>
  </TitlesOfParts>
  <Company>NamAn Co., Ltd.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01/LK-LK</dc:title>
  <dc:subject/>
  <dc:creator>PHONG LUU KY</dc:creator>
  <cp:keywords/>
  <dc:description/>
  <cp:lastModifiedBy>Dao Quan</cp:lastModifiedBy>
  <cp:revision>2</cp:revision>
  <cp:lastPrinted>2017-04-04T02:16:00Z</cp:lastPrinted>
  <dcterms:created xsi:type="dcterms:W3CDTF">2026-05-20T17:52:00Z</dcterms:created>
  <dcterms:modified xsi:type="dcterms:W3CDTF">2026-05-20T17:52:00Z</dcterms:modified>
</cp:coreProperties>
</file>